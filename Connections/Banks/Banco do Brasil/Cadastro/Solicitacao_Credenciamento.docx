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499F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LOCAL E DATA</w:t>
      </w:r>
    </w:p>
    <w:p w14:paraId="7B881AD8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2F7AD89D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16D4DA87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7ED01833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103D4E59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Ao Banco do Brasil S. A.</w:t>
      </w:r>
    </w:p>
    <w:p w14:paraId="1AF35C83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0530DF91" w14:textId="77777777" w:rsidR="00151EF8" w:rsidRDefault="00000000">
      <w:pPr>
        <w:autoSpaceDE w:val="0"/>
        <w:rPr>
          <w:rFonts w:ascii="Arial" w:eastAsia="Courier New" w:hAnsi="Arial" w:cs="Courier New"/>
        </w:rPr>
      </w:pPr>
      <w:proofErr w:type="spellStart"/>
      <w:r>
        <w:rPr>
          <w:rFonts w:ascii="Arial" w:eastAsia="Courier New" w:hAnsi="Arial" w:cs="Courier New"/>
        </w:rPr>
        <w:t>Cenop</w:t>
      </w:r>
      <w:proofErr w:type="spellEnd"/>
      <w:r>
        <w:rPr>
          <w:rFonts w:ascii="Arial" w:eastAsia="Courier New" w:hAnsi="Arial" w:cs="Courier New"/>
        </w:rPr>
        <w:t xml:space="preserve"> Serviços São Paulo, prefixo 1981</w:t>
      </w:r>
    </w:p>
    <w:p w14:paraId="3EFD6636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1A4709B9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Rua da Consolação, 1601 – 8º andar – Ed. Passeio Paulista – São Paulo/SP</w:t>
      </w:r>
    </w:p>
    <w:p w14:paraId="324CCB76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47262BC2" w14:textId="77777777" w:rsidR="00151EF8" w:rsidRDefault="00000000">
      <w:pPr>
        <w:pStyle w:val="ListContents"/>
        <w:autoSpaceDE w:val="0"/>
        <w:ind w:left="0"/>
        <w:rPr>
          <w:rFonts w:ascii="Arial" w:eastAsia="Courier New" w:hAnsi="Arial" w:cs="Courier New"/>
          <w:kern w:val="3"/>
          <w:sz w:val="24"/>
          <w:szCs w:val="24"/>
        </w:rPr>
      </w:pPr>
      <w:r>
        <w:rPr>
          <w:rFonts w:ascii="Arial" w:eastAsia="Courier New" w:hAnsi="Arial" w:cs="Courier New"/>
          <w:kern w:val="3"/>
          <w:sz w:val="24"/>
          <w:szCs w:val="24"/>
        </w:rPr>
        <w:t>CEP 01301-000</w:t>
      </w:r>
    </w:p>
    <w:p w14:paraId="1E698CAB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524631C5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Prezados,</w:t>
      </w:r>
    </w:p>
    <w:p w14:paraId="69F02E80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3E34DFD5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0D7BC779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60A01F4F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79DDF5EF" w14:textId="77777777" w:rsidR="00151EF8" w:rsidRDefault="00000000">
      <w:pPr>
        <w:autoSpaceDE w:val="0"/>
        <w:jc w:val="center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CONVÊNIO ASSISTÊNCIA TÉCNICA EM NÍVEL DE IMÓVEL</w:t>
      </w:r>
    </w:p>
    <w:p w14:paraId="5330C2AA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 xml:space="preserve"> </w:t>
      </w:r>
    </w:p>
    <w:p w14:paraId="10A8E2E1" w14:textId="77777777" w:rsidR="00151EF8" w:rsidRDefault="00000000">
      <w:pPr>
        <w:autoSpaceDE w:val="0"/>
        <w:jc w:val="center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SOLICITAÇÃO DE CREDENCIAMENTO</w:t>
      </w:r>
    </w:p>
    <w:p w14:paraId="3A149387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 xml:space="preserve"> </w:t>
      </w:r>
    </w:p>
    <w:p w14:paraId="426C67F4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53DCC12C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DADOS da PESSOA JURÍDICA</w:t>
      </w:r>
    </w:p>
    <w:p w14:paraId="56EBA467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290EE114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Nome/Razão Social:</w:t>
      </w:r>
    </w:p>
    <w:p w14:paraId="3ADD980E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621F181E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CNPJ:</w:t>
      </w:r>
    </w:p>
    <w:p w14:paraId="5DED183B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6BC76766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Endereço sede:</w:t>
      </w:r>
    </w:p>
    <w:p w14:paraId="5BD69755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52788BA4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Telefone:</w:t>
      </w:r>
    </w:p>
    <w:p w14:paraId="759204C4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7DCDCC82" w14:textId="77777777" w:rsidR="00151EF8" w:rsidRDefault="00000000">
      <w:pPr>
        <w:autoSpaceDE w:val="0"/>
      </w:pPr>
      <w:r>
        <w:rPr>
          <w:rFonts w:ascii="Arial" w:eastAsia="Courier New" w:hAnsi="Arial" w:cs="Courier New"/>
          <w:i/>
          <w:iCs/>
          <w:color w:val="000000"/>
        </w:rPr>
        <w:t>e-mail</w:t>
      </w:r>
      <w:r>
        <w:rPr>
          <w:rFonts w:ascii="Arial" w:eastAsia="Courier New" w:hAnsi="Arial" w:cs="Courier New"/>
          <w:color w:val="000000"/>
        </w:rPr>
        <w:t>:</w:t>
      </w:r>
    </w:p>
    <w:p w14:paraId="5B2B9A6D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32D02389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Cidade/UF:</w:t>
      </w:r>
    </w:p>
    <w:p w14:paraId="75F013BC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163212C1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 xml:space="preserve">Alvará de localização (número e data): </w:t>
      </w:r>
    </w:p>
    <w:p w14:paraId="1A06288B" w14:textId="77777777" w:rsidR="00151EF8" w:rsidRDefault="00000000">
      <w:pPr>
        <w:autoSpaceDE w:val="0"/>
        <w:rPr>
          <w:rFonts w:ascii="Arial" w:eastAsia="Courier New" w:hAnsi="Arial" w:cs="Courier New"/>
          <w:shd w:val="clear" w:color="auto" w:fill="FFFF00"/>
        </w:rPr>
      </w:pPr>
      <w:r>
        <w:rPr>
          <w:rFonts w:ascii="Arial" w:eastAsia="Courier New" w:hAnsi="Arial" w:cs="Courier New"/>
          <w:shd w:val="clear" w:color="auto" w:fill="FFFF00"/>
        </w:rPr>
        <w:t xml:space="preserve">OBSERVAÇÕES: </w:t>
      </w:r>
    </w:p>
    <w:p w14:paraId="794E1956" w14:textId="77777777" w:rsidR="00151EF8" w:rsidRDefault="00000000">
      <w:pPr>
        <w:pStyle w:val="PargrafodaLista"/>
        <w:numPr>
          <w:ilvl w:val="0"/>
          <w:numId w:val="1"/>
        </w:numPr>
        <w:autoSpaceDE w:val="0"/>
        <w:rPr>
          <w:rFonts w:ascii="Arial" w:eastAsia="Courier New" w:hAnsi="Arial" w:cs="Courier New"/>
          <w:shd w:val="clear" w:color="auto" w:fill="FFFF00"/>
        </w:rPr>
      </w:pPr>
      <w:r>
        <w:rPr>
          <w:rFonts w:ascii="Arial" w:eastAsia="Courier New" w:hAnsi="Arial" w:cs="Courier New"/>
          <w:shd w:val="clear" w:color="auto" w:fill="FFFF00"/>
        </w:rPr>
        <w:t>os seguintes tipos de natureza jurídica estão DISPENSADOS de alvará: empresas públicas estaduais; cooperativas de produção agropecuária; sindicatos; associações.</w:t>
      </w:r>
    </w:p>
    <w:p w14:paraId="442EE4F7" w14:textId="77777777" w:rsidR="00151EF8" w:rsidRDefault="00000000">
      <w:pPr>
        <w:pStyle w:val="PargrafodaLista"/>
        <w:numPr>
          <w:ilvl w:val="0"/>
          <w:numId w:val="1"/>
        </w:numPr>
        <w:autoSpaceDE w:val="0"/>
        <w:rPr>
          <w:rFonts w:ascii="Arial" w:eastAsia="Courier New" w:hAnsi="Arial" w:cs="Courier New"/>
          <w:shd w:val="clear" w:color="auto" w:fill="FFFF00"/>
        </w:rPr>
      </w:pPr>
      <w:r>
        <w:rPr>
          <w:rFonts w:ascii="Arial" w:eastAsia="Courier New" w:hAnsi="Arial" w:cs="Courier New"/>
          <w:shd w:val="clear" w:color="auto" w:fill="FFFF00"/>
        </w:rPr>
        <w:t>Admite-se a DECLARAÇÃO DE DISPENSA DE ALVARÁ fornecida por prefeitura municipal PARA TODAS AS DEMAIS EMPRESAS. Neste caso, favor anexar a declaração da Prefeitura.</w:t>
      </w:r>
    </w:p>
    <w:p w14:paraId="5612A0C9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23AF1CAF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Número do CREA, CRMV, CRB ou CFTA e respectiva UF de registro da Pessoa Jurídica:</w:t>
      </w:r>
    </w:p>
    <w:p w14:paraId="0FEC1B00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6FD49608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498C923D" w14:textId="77777777" w:rsidR="00151EF8" w:rsidRDefault="00000000">
      <w:pPr>
        <w:autoSpaceDE w:val="0"/>
      </w:pPr>
      <w:r>
        <w:rPr>
          <w:rFonts w:ascii="Arial" w:eastAsia="Courier New" w:hAnsi="Arial" w:cs="Courier New"/>
        </w:rPr>
        <w:t xml:space="preserve">DADOS dos SÓCIOS/COTISTAS </w:t>
      </w:r>
      <w:r>
        <w:rPr>
          <w:rFonts w:ascii="Arial" w:eastAsia="Courier New" w:hAnsi="Arial" w:cs="Courier New"/>
          <w:sz w:val="18"/>
          <w:szCs w:val="18"/>
          <w:shd w:val="clear" w:color="auto" w:fill="FFF200"/>
        </w:rPr>
        <w:t>(ou DIRIGENTES, no caso de Cooperativa ou empresas pública)</w:t>
      </w:r>
    </w:p>
    <w:p w14:paraId="30D30634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2AA1BCC7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Nome/CPF</w:t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  <w:t>CREA/CRMV/CRB/CFTA</w:t>
      </w:r>
    </w:p>
    <w:p w14:paraId="19D3E780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lastRenderedPageBreak/>
        <w:t>__________________________________________________</w:t>
      </w:r>
      <w:r>
        <w:rPr>
          <w:rFonts w:ascii="Arial" w:eastAsia="Courier New" w:hAnsi="Arial" w:cs="Courier New"/>
        </w:rPr>
        <w:tab/>
        <w:t>_______________</w:t>
      </w:r>
    </w:p>
    <w:p w14:paraId="7164DEBB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45C1A5D8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__________________________________________________</w:t>
      </w:r>
      <w:r>
        <w:rPr>
          <w:rFonts w:ascii="Arial" w:eastAsia="Courier New" w:hAnsi="Arial" w:cs="Courier New"/>
        </w:rPr>
        <w:tab/>
        <w:t>_______________</w:t>
      </w:r>
    </w:p>
    <w:p w14:paraId="31041754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04FFAC6A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5F860924" w14:textId="77777777" w:rsidR="00151EF8" w:rsidRDefault="00000000">
      <w:pPr>
        <w:autoSpaceDE w:val="0"/>
        <w:jc w:val="both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Solicitamos CREDENCIAR os técnicos adiante relacionados, que estarão autorizados a executar em nome desta empresa os serviços previstos no convênio, após o credenciamento pelo Banco do Brasil.</w:t>
      </w:r>
    </w:p>
    <w:p w14:paraId="3419917B" w14:textId="77777777" w:rsidR="00151EF8" w:rsidRDefault="00151EF8">
      <w:pPr>
        <w:autoSpaceDE w:val="0"/>
        <w:jc w:val="both"/>
        <w:rPr>
          <w:rFonts w:ascii="Arial" w:eastAsia="Courier New" w:hAnsi="Arial" w:cs="Courier New"/>
        </w:rPr>
      </w:pPr>
    </w:p>
    <w:p w14:paraId="53EEE8A2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Responsável (eis) Técnico (s):</w:t>
      </w:r>
    </w:p>
    <w:p w14:paraId="0F5F7D99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5D621BE4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Nome/CPF</w:t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  <w:t>Graduação</w:t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  <w:t xml:space="preserve">   nº CREA/CRMV/CRB/CFTA</w:t>
      </w:r>
    </w:p>
    <w:p w14:paraId="17D4D458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5AE2F7A1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_________________________</w:t>
      </w:r>
      <w:r>
        <w:rPr>
          <w:rFonts w:ascii="Arial" w:eastAsia="Courier New" w:hAnsi="Arial" w:cs="Courier New"/>
        </w:rPr>
        <w:tab/>
        <w:t>____________</w:t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  <w:t>______________</w:t>
      </w:r>
    </w:p>
    <w:p w14:paraId="5042B627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2A52C7C4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_________________________</w:t>
      </w:r>
      <w:r>
        <w:rPr>
          <w:rFonts w:ascii="Arial" w:eastAsia="Courier New" w:hAnsi="Arial" w:cs="Courier New"/>
        </w:rPr>
        <w:tab/>
        <w:t>____________</w:t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  <w:t>______________</w:t>
      </w:r>
    </w:p>
    <w:p w14:paraId="44C67CA0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0DA7D879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7B286555" w14:textId="77777777" w:rsidR="00151EF8" w:rsidRDefault="00000000">
      <w:pPr>
        <w:autoSpaceDE w:val="0"/>
      </w:pPr>
      <w:r>
        <w:rPr>
          <w:rFonts w:ascii="Arial" w:eastAsia="Courier New" w:hAnsi="Arial" w:cs="Courier New"/>
          <w:sz w:val="18"/>
          <w:szCs w:val="18"/>
          <w:shd w:val="clear" w:color="auto" w:fill="FFF200"/>
        </w:rPr>
        <w:t>(Observação: caso a lista de técnicos seja muito numerosa, anexe planilha contendo os dados de cada técnico)</w:t>
      </w:r>
    </w:p>
    <w:p w14:paraId="57C463BD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24333F3A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5D0D4752" w14:textId="77777777" w:rsidR="00151EF8" w:rsidRDefault="00000000">
      <w:pPr>
        <w:autoSpaceDE w:val="0"/>
        <w:jc w:val="both"/>
      </w:pPr>
      <w:r>
        <w:rPr>
          <w:rFonts w:ascii="Arial" w:eastAsia="Courier New" w:hAnsi="Arial" w:cs="Courier New"/>
        </w:rPr>
        <w:t xml:space="preserve">AGÊNCIAS/MUNICÍPIOS EM QUE PRETENDE ATUAR </w:t>
      </w:r>
      <w:r>
        <w:rPr>
          <w:rFonts w:ascii="Arial" w:eastAsia="Courier New" w:hAnsi="Arial" w:cs="Courier New"/>
          <w:sz w:val="18"/>
          <w:szCs w:val="18"/>
          <w:shd w:val="clear" w:color="auto" w:fill="FFF200"/>
        </w:rPr>
        <w:t>(agências do BB/municípios em que a empresa já tem ou pretende ter clientes que operam no crédito rural)</w:t>
      </w:r>
    </w:p>
    <w:p w14:paraId="6175F7EB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05B4D821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Prefixo</w:t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  <w:t>Nome da agência</w:t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</w:r>
      <w:r>
        <w:rPr>
          <w:rFonts w:ascii="Arial" w:eastAsia="Courier New" w:hAnsi="Arial" w:cs="Courier New"/>
        </w:rPr>
        <w:tab/>
        <w:t>Município/UF</w:t>
      </w:r>
    </w:p>
    <w:p w14:paraId="05D410BB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339285E4" w14:textId="77777777" w:rsidR="00151EF8" w:rsidRDefault="00151EF8">
      <w:pPr>
        <w:autoSpaceDE w:val="0"/>
        <w:jc w:val="center"/>
        <w:rPr>
          <w:rFonts w:ascii="Arial" w:eastAsia="Courier New" w:hAnsi="Arial" w:cs="Courier New"/>
        </w:rPr>
      </w:pPr>
    </w:p>
    <w:p w14:paraId="172738E6" w14:textId="77777777" w:rsidR="00151EF8" w:rsidRDefault="00000000">
      <w:pPr>
        <w:autoSpaceDE w:val="0"/>
        <w:jc w:val="center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DECLARAÇÃO</w:t>
      </w:r>
    </w:p>
    <w:p w14:paraId="56BE8474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65EC391E" w14:textId="77777777" w:rsidR="00151EF8" w:rsidRDefault="00000000">
      <w:pPr>
        <w:autoSpaceDE w:val="0"/>
        <w:jc w:val="both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Declaramos que esta empresa/entidade, seus dirigentes, cotistas e técnicos não participam, de qualquer forma, de outra empresa/entidade que preste serviço de assistência técnica agropecuária e não exercem a atividade de:</w:t>
      </w:r>
    </w:p>
    <w:p w14:paraId="32583214" w14:textId="77777777" w:rsidR="00151EF8" w:rsidRDefault="00000000">
      <w:pPr>
        <w:pStyle w:val="PargrafodaLista"/>
        <w:numPr>
          <w:ilvl w:val="0"/>
          <w:numId w:val="2"/>
        </w:numPr>
        <w:autoSpaceDE w:val="0"/>
        <w:jc w:val="both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produção, venda ou corretagem de insumos utilizáveis na agropecuária.</w:t>
      </w:r>
    </w:p>
    <w:p w14:paraId="7C85FE9B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3B857C3E" w14:textId="77777777" w:rsidR="00151EF8" w:rsidRDefault="00000000">
      <w:pPr>
        <w:autoSpaceDE w:val="0"/>
        <w:jc w:val="both"/>
        <w:rPr>
          <w:rFonts w:ascii="Arial" w:eastAsia="Courier New" w:hAnsi="Arial" w:cs="Courier New"/>
          <w:sz w:val="18"/>
          <w:szCs w:val="18"/>
          <w:shd w:val="clear" w:color="auto" w:fill="FFF200"/>
        </w:rPr>
      </w:pPr>
      <w:r>
        <w:rPr>
          <w:rFonts w:ascii="Arial" w:eastAsia="Courier New" w:hAnsi="Arial" w:cs="Courier New"/>
          <w:sz w:val="18"/>
          <w:szCs w:val="18"/>
          <w:shd w:val="clear" w:color="auto" w:fill="FFF200"/>
        </w:rPr>
        <w:t>OBS: quando se tratar de cooperativa de produção ou de produtor de sementes/mudas fiscalizadas/certificadas, suprimir a alínea “a” da declaração.</w:t>
      </w:r>
    </w:p>
    <w:p w14:paraId="0AFC1AC9" w14:textId="77777777" w:rsidR="00151EF8" w:rsidRDefault="00151EF8">
      <w:pPr>
        <w:autoSpaceDE w:val="0"/>
        <w:jc w:val="both"/>
        <w:rPr>
          <w:rFonts w:ascii="Arial" w:eastAsia="Courier New" w:hAnsi="Arial" w:cs="Courier New"/>
        </w:rPr>
      </w:pPr>
    </w:p>
    <w:p w14:paraId="049C56B5" w14:textId="77777777" w:rsidR="00151EF8" w:rsidRDefault="00000000">
      <w:pPr>
        <w:autoSpaceDE w:val="0"/>
        <w:jc w:val="both"/>
      </w:pPr>
      <w:r>
        <w:rPr>
          <w:rFonts w:ascii="Arial" w:eastAsia="Courier New" w:hAnsi="Arial" w:cs="Courier New"/>
        </w:rPr>
        <w:t>As informações constantes deste documento são verdadeiras, pelas quais assumimos total responsabilidade, na forma da lei.</w:t>
      </w:r>
    </w:p>
    <w:p w14:paraId="7CB70E61" w14:textId="77777777" w:rsidR="00151EF8" w:rsidRDefault="00151EF8">
      <w:pPr>
        <w:autoSpaceDE w:val="0"/>
        <w:jc w:val="both"/>
      </w:pPr>
    </w:p>
    <w:p w14:paraId="15AF9B06" w14:textId="77777777" w:rsidR="00151EF8" w:rsidRDefault="00151EF8">
      <w:pPr>
        <w:autoSpaceDE w:val="0"/>
        <w:jc w:val="both"/>
        <w:rPr>
          <w:rFonts w:ascii="Arial" w:eastAsia="Courier New" w:hAnsi="Arial" w:cs="Courier New"/>
        </w:rPr>
      </w:pPr>
    </w:p>
    <w:p w14:paraId="0CDAEB5B" w14:textId="77777777" w:rsidR="00151EF8" w:rsidRDefault="00000000">
      <w:pPr>
        <w:autoSpaceDE w:val="0"/>
      </w:pPr>
      <w:r>
        <w:rPr>
          <w:rFonts w:ascii="Arial" w:eastAsia="Courier New" w:hAnsi="Arial" w:cs="Courier New"/>
        </w:rPr>
        <w:t>Atenciosamente,</w:t>
      </w:r>
    </w:p>
    <w:p w14:paraId="4583C20C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p w14:paraId="6AB824D7" w14:textId="77777777" w:rsidR="00151EF8" w:rsidRDefault="00000000">
      <w:pPr>
        <w:autoSpaceDE w:val="0"/>
        <w:rPr>
          <w:rFonts w:ascii="Arial" w:eastAsia="Courier New" w:hAnsi="Arial" w:cs="Courier New"/>
        </w:rPr>
      </w:pPr>
      <w:r>
        <w:rPr>
          <w:rFonts w:ascii="Arial" w:eastAsia="Courier New" w:hAnsi="Arial" w:cs="Courier New"/>
        </w:rPr>
        <w:t>_____________________________</w:t>
      </w:r>
    </w:p>
    <w:p w14:paraId="356A4E2F" w14:textId="77777777" w:rsidR="00151EF8" w:rsidRDefault="00000000">
      <w:pPr>
        <w:autoSpaceDE w:val="0"/>
      </w:pPr>
      <w:r>
        <w:rPr>
          <w:rFonts w:ascii="Arial" w:eastAsia="Courier New" w:hAnsi="Arial" w:cs="Courier New"/>
        </w:rPr>
        <w:t>Assinatura da empresa/entidade (carimbo padronizado com CNPJ)</w:t>
      </w:r>
    </w:p>
    <w:p w14:paraId="4A462123" w14:textId="77777777" w:rsidR="00151EF8" w:rsidRDefault="00000000">
      <w:pPr>
        <w:autoSpaceDE w:val="0"/>
        <w:jc w:val="both"/>
      </w:pPr>
      <w:r>
        <w:rPr>
          <w:rFonts w:ascii="Arial" w:eastAsia="Courier New" w:hAnsi="Arial" w:cs="Courier New"/>
          <w:sz w:val="18"/>
          <w:szCs w:val="18"/>
          <w:shd w:val="clear" w:color="auto" w:fill="FFFF00"/>
        </w:rPr>
        <w:t xml:space="preserve">Observação: depois de assinada esta solicitação, digitalizar e enviar anexa ao e-mail recebido do </w:t>
      </w:r>
      <w:proofErr w:type="spellStart"/>
      <w:r>
        <w:rPr>
          <w:rFonts w:ascii="Arial" w:eastAsia="Courier New" w:hAnsi="Arial" w:cs="Courier New"/>
          <w:sz w:val="18"/>
          <w:szCs w:val="18"/>
          <w:shd w:val="clear" w:color="auto" w:fill="FFFF00"/>
        </w:rPr>
        <w:t>Cenop</w:t>
      </w:r>
      <w:proofErr w:type="spellEnd"/>
      <w:r>
        <w:rPr>
          <w:rFonts w:ascii="Arial" w:eastAsia="Courier New" w:hAnsi="Arial" w:cs="Courier New"/>
          <w:sz w:val="18"/>
          <w:szCs w:val="18"/>
          <w:shd w:val="clear" w:color="auto" w:fill="FFFF00"/>
        </w:rPr>
        <w:t>.</w:t>
      </w:r>
    </w:p>
    <w:p w14:paraId="7F72212A" w14:textId="77777777" w:rsidR="00151EF8" w:rsidRDefault="00151EF8">
      <w:pPr>
        <w:autoSpaceDE w:val="0"/>
        <w:rPr>
          <w:rFonts w:ascii="Arial" w:eastAsia="Courier New" w:hAnsi="Arial" w:cs="Courier New"/>
        </w:rPr>
      </w:pPr>
    </w:p>
    <w:sectPr w:rsidR="00151EF8">
      <w:head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54F87" w14:textId="77777777" w:rsidR="00E71043" w:rsidRDefault="00E71043">
      <w:r>
        <w:separator/>
      </w:r>
    </w:p>
  </w:endnote>
  <w:endnote w:type="continuationSeparator" w:id="0">
    <w:p w14:paraId="4B94BA92" w14:textId="77777777" w:rsidR="00E71043" w:rsidRDefault="00E71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C0C67" w14:textId="77777777" w:rsidR="00E71043" w:rsidRDefault="00E71043">
      <w:r>
        <w:rPr>
          <w:color w:val="000000"/>
        </w:rPr>
        <w:separator/>
      </w:r>
    </w:p>
  </w:footnote>
  <w:footnote w:type="continuationSeparator" w:id="0">
    <w:p w14:paraId="56AF3386" w14:textId="77777777" w:rsidR="00E71043" w:rsidRDefault="00E71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B5D5" w14:textId="77777777" w:rsidR="00000000" w:rsidRDefault="00000000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B2C378" wp14:editId="70018CCF">
              <wp:simplePos x="0" y="0"/>
              <wp:positionH relativeFrom="page">
                <wp:posOffset>0</wp:posOffset>
              </wp:positionH>
              <wp:positionV relativeFrom="page">
                <wp:posOffset>190496</wp:posOffset>
              </wp:positionV>
              <wp:extent cx="7560314" cy="272418"/>
              <wp:effectExtent l="0" t="0" r="0" b="13332"/>
              <wp:wrapNone/>
              <wp:docPr id="1926409820" name="MSIPCM51064af182b87e16a9ce8c5a" descr="{&quot;HashCode&quot;:-1487292391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4" cy="272418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683E693" w14:textId="77777777" w:rsidR="00000000" w:rsidRDefault="00000000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#interna</w:t>
                          </w:r>
                        </w:p>
                      </w:txbxContent>
                    </wps:txbx>
                    <wps:bodyPr vert="horz" wrap="square" lIns="91440" tIns="0" rIns="254002" bIns="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B2C378" id="_x0000_t202" coordsize="21600,21600" o:spt="202" path="m,l,21600r21600,l21600,xe">
              <v:stroke joinstyle="miter"/>
              <v:path gradientshapeok="t" o:connecttype="rect"/>
            </v:shapetype>
            <v:shape id="MSIPCM51064af182b87e16a9ce8c5a" o:spid="_x0000_s1026" type="#_x0000_t202" alt="{&quot;HashCode&quot;:-1487292391,&quot;Height&quot;:841.0,&quot;Width&quot;:595.0,&quot;Placement&quot;:&quot;Header&quot;,&quot;Index&quot;:&quot;Primary&quot;,&quot;Section&quot;:1,&quot;Top&quot;:0.0,&quot;Left&quot;:0.0}" style="position:absolute;margin-left:0;margin-top:15pt;width:595.3pt;height:21.4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" filled="f" stroked="f">
              <v:textbox inset=",0,7.05561mm,0">
                <w:txbxContent>
                  <w:p w14:paraId="0683E693" w14:textId="77777777" w:rsidR="00000000" w:rsidRDefault="00000000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A34D5"/>
    <w:multiLevelType w:val="multilevel"/>
    <w:tmpl w:val="3D9296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5DAE1E49"/>
    <w:multiLevelType w:val="multilevel"/>
    <w:tmpl w:val="079C5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032926527">
    <w:abstractNumId w:val="1"/>
  </w:num>
  <w:num w:numId="2" w16cid:durableId="25278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51EF8"/>
    <w:rsid w:val="0004128E"/>
    <w:rsid w:val="00151EF8"/>
    <w:rsid w:val="00486232"/>
    <w:rsid w:val="00911B0E"/>
    <w:rsid w:val="00E7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9D13F"/>
  <w15:docId w15:val="{E470B04E-5E54-4C72-8453-F17BB15E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160" w:line="247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  <w:rPr>
      <w:rFonts w:ascii="Times New Roman" w:eastAsia="Lucida Sans Unicode" w:hAnsi="Times New Roman"/>
      <w:kern w:val="3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ListContents">
    <w:name w:val="List Contents"/>
    <w:basedOn w:val="Standard"/>
    <w:pPr>
      <w:ind w:left="567"/>
    </w:pPr>
  </w:style>
  <w:style w:type="paragraph" w:customStyle="1" w:styleId="ListHeading">
    <w:name w:val="List Heading"/>
    <w:basedOn w:val="Standard"/>
    <w:next w:val="ListContents"/>
  </w:style>
  <w:style w:type="paragraph" w:styleId="PargrafodaLista">
    <w:name w:val="List Paragraph"/>
    <w:basedOn w:val="Normal"/>
    <w:pPr>
      <w:ind w:left="720"/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rPr>
      <w:rFonts w:ascii="Times New Roman" w:eastAsia="Lucida Sans Unicode" w:hAnsi="Times New Roman"/>
      <w:kern w:val="3"/>
      <w:sz w:val="24"/>
      <w:szCs w:val="24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rPr>
      <w:rFonts w:ascii="Times New Roman" w:eastAsia="Lucida Sans Unicode" w:hAnsi="Times New Roman"/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323</Words>
  <Characters>2186</Characters>
  <Application>Microsoft Office Word</Application>
  <DocSecurity>0</DocSecurity>
  <Lines>98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Frederico Ribeiro Curado Fleury</dc:creator>
  <dc:description/>
  <cp:lastModifiedBy>Murilo Cesar Lozano</cp:lastModifiedBy>
  <cp:revision>2</cp:revision>
  <dcterms:created xsi:type="dcterms:W3CDTF">2026-04-08T20:28:00Z</dcterms:created>
  <dcterms:modified xsi:type="dcterms:W3CDTF">2026-04-08T20:28:00Z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881dc9-f7f2-41de-a334-ceff3dc15b31_Enabled">
    <vt:lpwstr>true</vt:lpwstr>
  </property>
  <property fmtid="{D5CDD505-2E9C-101B-9397-08002B2CF9AE}" pid="3" name="MSIP_Label_40881dc9-f7f2-41de-a334-ceff3dc15b31_SetDate">
    <vt:lpwstr>2022-02-25T14:30:28Z</vt:lpwstr>
  </property>
  <property fmtid="{D5CDD505-2E9C-101B-9397-08002B2CF9AE}" pid="4" name="MSIP_Label_40881dc9-f7f2-41de-a334-ceff3dc15b31_Method">
    <vt:lpwstr>Standard</vt:lpwstr>
  </property>
  <property fmtid="{D5CDD505-2E9C-101B-9397-08002B2CF9AE}" pid="5" name="MSIP_Label_40881dc9-f7f2-41de-a334-ceff3dc15b31_Name">
    <vt:lpwstr>40881dc9-f7f2-41de-a334-ceff3dc15b31</vt:lpwstr>
  </property>
  <property fmtid="{D5CDD505-2E9C-101B-9397-08002B2CF9AE}" pid="6" name="MSIP_Label_40881dc9-f7f2-41de-a334-ceff3dc15b31_SiteId">
    <vt:lpwstr>ea0c2907-38d2-4181-8750-b0b190b60443</vt:lpwstr>
  </property>
  <property fmtid="{D5CDD505-2E9C-101B-9397-08002B2CF9AE}" pid="7" name="MSIP_Label_40881dc9-f7f2-41de-a334-ceff3dc15b31_ActionId">
    <vt:lpwstr>5a9aa385-478c-48f2-bbba-0f8ac000f26d</vt:lpwstr>
  </property>
  <property fmtid="{D5CDD505-2E9C-101B-9397-08002B2CF9AE}" pid="8" name="MSIP_Label_40881dc9-f7f2-41de-a334-ceff3dc15b31_ContentBits">
    <vt:lpwstr>1</vt:lpwstr>
  </property>
</Properties>
</file>